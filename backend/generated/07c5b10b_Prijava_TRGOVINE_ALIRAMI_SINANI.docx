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"ALIRAMI SINANI“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ALIRAMI SINANI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VELIKA PLAŽA BB,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1 - 0519928 / 002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2019-05-23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5610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ALIRAMI SINANI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1906972223002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+38269300125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VELIKA PLAŽA BB, Ulcinj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</w:t>
            </w:r>
            <w:r w:rsidR="00171AD5">
              <w:rPr>
                <w:lang w:val="hr-HR"/>
              </w:rPr>
              <w:t>.0</w:t>
            </w:r>
            <w:r>
              <w:rPr>
                <w:lang w:val="hr-HR"/>
              </w:rPr>
              <w:t>2</w:t>
            </w:r>
            <w:r w:rsidR="00171AD5">
              <w:rPr>
                <w:lang w:val="hr-HR"/>
              </w:rPr>
              <w:t>.2026</w:t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27</w:t>
            </w:r>
            <w:r w:rsidR="00171AD5">
              <w:rPr>
                <w:lang w:val="hr-HR"/>
              </w:rPr>
              <w:t>.01.2026</w:t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