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    X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"ADVANCED ACCOUNTING“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ADVANCED ACCOUNTING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BRAJSA BB,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03719073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____________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5610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GETUARD CEKOVIQ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JMB:0806994223008</w:t>
            </w:r>
            <w:r w:rsidR="00171AD5">
              <w:rPr>
                <w:lang w:val="sr-Latn-ME"/>
              </w:rPr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535-24606-78</w:t>
            </w:r>
            <w:r w:rsidR="00171AD5">
              <w:rPr>
                <w:lang w:val="hr-HR"/>
              </w:rPr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03719073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+38269000000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Prodavnica mješovite robe</w:t>
            </w:r>
            <w:r w:rsidR="00171AD5">
              <w:rPr>
                <w:lang w:val="hr-HR"/>
              </w:rPr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Bulevar Slobode 22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55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10.06.2026</w:t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