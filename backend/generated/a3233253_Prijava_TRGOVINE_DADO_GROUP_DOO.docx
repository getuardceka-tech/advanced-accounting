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"DRUŠTVO SA OGRANIČENOM ODGOVORNOŠĆU "DADO GROUP" ULCINJ“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DRUŠTVO SA OGRANIČENOM ODGOVORNOŠĆU "DADO GROUP" ULCINJ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BULEVAR ĐERĐ KASTRIOTI SKENDERBEG BB, Ulcinj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5 - 1296485 / 002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2025-03-03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4511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MUAMER HOT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03737756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+38268691950</w:t>
            </w:r>
            <w:r w:rsidR="00171AD5">
              <w:rPr>
                <w:lang w:val="hr-HR"/>
              </w:rPr>
            </w:r>
            <w:r w:rsidRPr="00CA5D85"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BULEVAR ĐERĐ KASTRIOTI SKENDERBEG BB, Ulcinj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84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01</w:t>
            </w:r>
            <w:r w:rsidR="00171AD5">
              <w:rPr>
                <w:lang w:val="hr-HR"/>
              </w:rPr>
              <w:t>.0</w:t>
            </w:r>
            <w:r>
              <w:rPr>
                <w:lang w:val="hr-HR"/>
              </w:rPr>
              <w:t>2</w:t>
            </w:r>
            <w:r w:rsidR="00171AD5">
              <w:rPr>
                <w:lang w:val="hr-HR"/>
              </w:rPr>
              <w:t>.2026</w:t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22.05.2026</w:t>
            </w:r>
            <w:r w:rsidR="00171AD5">
              <w:rPr>
                <w:lang w:val="hr-HR"/>
              </w:rPr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